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BA0C" w14:textId="77777777" w:rsidR="00E31291" w:rsidRPr="00F700D1" w:rsidRDefault="00C51883">
      <w:pPr>
        <w:pStyle w:val="berschrift1"/>
      </w:pPr>
      <w:r>
        <w:t>Programmiera</w:t>
      </w:r>
      <w:r w:rsidR="00384F87">
        <w:t>ufgaben</w:t>
      </w:r>
    </w:p>
    <w:p w14:paraId="7AF8259D" w14:textId="77777777" w:rsidR="0006237E" w:rsidRPr="00DA720F" w:rsidRDefault="00384F87" w:rsidP="0006237E">
      <w:pPr>
        <w:pStyle w:val="berschrift2"/>
        <w:numPr>
          <w:ilvl w:val="0"/>
          <w:numId w:val="6"/>
        </w:numPr>
      </w:pPr>
      <w:r w:rsidRPr="0006237E">
        <w:rPr>
          <w:b w:val="0"/>
        </w:rPr>
        <w:t>Schreiben Sie einen GLSL Shader</w:t>
      </w:r>
      <w:r w:rsidR="00D2634C" w:rsidRPr="0006237E">
        <w:rPr>
          <w:b w:val="0"/>
        </w:rPr>
        <w:t xml:space="preserve"> in </w:t>
      </w:r>
      <w:proofErr w:type="spellStart"/>
      <w:r w:rsidR="00D2634C" w:rsidRPr="0006237E">
        <w:rPr>
          <w:b w:val="0"/>
        </w:rPr>
        <w:t>WebGL</w:t>
      </w:r>
      <w:proofErr w:type="spellEnd"/>
      <w:r w:rsidRPr="0006237E">
        <w:rPr>
          <w:b w:val="0"/>
        </w:rPr>
        <w:t xml:space="preserve"> und dokumentieren Sie seine Funktionsweise. Bewertet wird Kreativität, Verständlichkeit der Dokumentation und die </w:t>
      </w:r>
      <w:r w:rsidR="00D2634C" w:rsidRPr="0006237E">
        <w:rPr>
          <w:b w:val="0"/>
        </w:rPr>
        <w:t>Implementierung</w:t>
      </w:r>
      <w:r w:rsidRPr="0006237E">
        <w:rPr>
          <w:b w:val="0"/>
        </w:rPr>
        <w:t xml:space="preserve">. Aus der Dokumentation sollte hervorgehen, auf welchen theoretischen </w:t>
      </w:r>
      <w:r w:rsidR="00513CD6" w:rsidRPr="0006237E">
        <w:rPr>
          <w:b w:val="0"/>
        </w:rPr>
        <w:t>Prinzipien</w:t>
      </w:r>
      <w:r w:rsidRPr="0006237E">
        <w:rPr>
          <w:b w:val="0"/>
        </w:rPr>
        <w:t xml:space="preserve"> das bildgebende Verfahren basiert, wie es algorithmisch umgesetzt w</w:t>
      </w:r>
      <w:r w:rsidR="00D2634C" w:rsidRPr="0006237E">
        <w:rPr>
          <w:b w:val="0"/>
        </w:rPr>
        <w:t>er</w:t>
      </w:r>
      <w:r w:rsidRPr="0006237E">
        <w:rPr>
          <w:b w:val="0"/>
        </w:rPr>
        <w:t>d</w:t>
      </w:r>
      <w:r w:rsidR="00D2634C" w:rsidRPr="0006237E">
        <w:rPr>
          <w:b w:val="0"/>
        </w:rPr>
        <w:t>en</w:t>
      </w:r>
      <w:r w:rsidRPr="0006237E">
        <w:rPr>
          <w:b w:val="0"/>
        </w:rPr>
        <w:t xml:space="preserve"> </w:t>
      </w:r>
      <w:r w:rsidR="00D2634C" w:rsidRPr="0006237E">
        <w:rPr>
          <w:b w:val="0"/>
        </w:rPr>
        <w:t xml:space="preserve">kann </w:t>
      </w:r>
      <w:r w:rsidRPr="0006237E">
        <w:rPr>
          <w:b w:val="0"/>
        </w:rPr>
        <w:t xml:space="preserve">und wie es implementiert wurde.  Als Orientierung </w:t>
      </w:r>
      <w:r w:rsidR="00D2634C" w:rsidRPr="0006237E">
        <w:rPr>
          <w:b w:val="0"/>
        </w:rPr>
        <w:t xml:space="preserve">für eine sehr gute Dokumentation </w:t>
      </w:r>
      <w:r w:rsidRPr="0006237E">
        <w:rPr>
          <w:b w:val="0"/>
        </w:rPr>
        <w:t xml:space="preserve">dient </w:t>
      </w:r>
      <w:hyperlink r:id="rId7" w:history="1">
        <w:r w:rsidRPr="0006237E">
          <w:rPr>
            <w:rStyle w:val="Hyperlink"/>
            <w:b w:val="0"/>
          </w:rPr>
          <w:t>https://thebookofshaders.com/</w:t>
        </w:r>
      </w:hyperlink>
      <w:r w:rsidRPr="0006237E">
        <w:rPr>
          <w:b w:val="0"/>
        </w:rPr>
        <w:t xml:space="preserve">. Ein Shader </w:t>
      </w:r>
      <w:proofErr w:type="gramStart"/>
      <w:r w:rsidRPr="0006237E">
        <w:rPr>
          <w:b w:val="0"/>
        </w:rPr>
        <w:t>wird  als</w:t>
      </w:r>
      <w:proofErr w:type="gramEnd"/>
      <w:r w:rsidRPr="0006237E">
        <w:rPr>
          <w:b w:val="0"/>
        </w:rPr>
        <w:t xml:space="preserve"> nicht sonderlich kreativ bewertet, wenn</w:t>
      </w:r>
      <w:r w:rsidR="00D2634C" w:rsidRPr="0006237E">
        <w:rPr>
          <w:b w:val="0"/>
        </w:rPr>
        <w:t xml:space="preserve"> er </w:t>
      </w:r>
      <w:proofErr w:type="gramStart"/>
      <w:r w:rsidR="00D2634C" w:rsidRPr="0006237E">
        <w:rPr>
          <w:b w:val="0"/>
        </w:rPr>
        <w:t xml:space="preserve">nur </w:t>
      </w:r>
      <w:r w:rsidRPr="0006237E">
        <w:rPr>
          <w:b w:val="0"/>
        </w:rPr>
        <w:t xml:space="preserve"> eine</w:t>
      </w:r>
      <w:proofErr w:type="gramEnd"/>
      <w:r w:rsidRPr="0006237E">
        <w:rPr>
          <w:b w:val="0"/>
        </w:rPr>
        <w:t xml:space="preserve"> geringe </w:t>
      </w:r>
      <w:r w:rsidR="00D2634C" w:rsidRPr="0006237E">
        <w:rPr>
          <w:b w:val="0"/>
        </w:rPr>
        <w:t>Variabilität</w:t>
      </w:r>
      <w:r w:rsidRPr="0006237E">
        <w:rPr>
          <w:b w:val="0"/>
        </w:rPr>
        <w:t xml:space="preserve"> </w:t>
      </w:r>
      <w:r w:rsidR="00D2634C" w:rsidRPr="0006237E">
        <w:rPr>
          <w:b w:val="0"/>
        </w:rPr>
        <w:t xml:space="preserve">zu </w:t>
      </w:r>
      <w:proofErr w:type="gramStart"/>
      <w:r w:rsidR="00D2634C" w:rsidRPr="0006237E">
        <w:rPr>
          <w:b w:val="0"/>
        </w:rPr>
        <w:t>Standard Beispielen</w:t>
      </w:r>
      <w:proofErr w:type="gramEnd"/>
      <w:r w:rsidR="00D2634C" w:rsidRPr="0006237E">
        <w:rPr>
          <w:b w:val="0"/>
        </w:rPr>
        <w:t xml:space="preserve"> aus gängiger Literatur oder Seiten wie</w:t>
      </w:r>
      <w:r w:rsidR="0006237E" w:rsidRPr="0006237E">
        <w:rPr>
          <w:b w:val="0"/>
        </w:rPr>
        <w:t xml:space="preserve"> </w:t>
      </w:r>
      <w:hyperlink r:id="rId8" w:history="1">
        <w:r w:rsidR="0006237E" w:rsidRPr="0006237E">
          <w:rPr>
            <w:rStyle w:val="Hyperlink"/>
            <w:b w:val="0"/>
          </w:rPr>
          <w:t>https://thebookofshaders.com/</w:t>
        </w:r>
      </w:hyperlink>
      <w:r w:rsidR="00D2634C" w:rsidRPr="0006237E">
        <w:rPr>
          <w:b w:val="0"/>
        </w:rPr>
        <w:t xml:space="preserve"> oder</w:t>
      </w:r>
      <w:r w:rsidR="0006237E" w:rsidRPr="0006237E">
        <w:rPr>
          <w:b w:val="0"/>
        </w:rPr>
        <w:t xml:space="preserve"> </w:t>
      </w:r>
      <w:r w:rsidR="00D2634C" w:rsidRPr="0006237E">
        <w:rPr>
          <w:b w:val="0"/>
        </w:rPr>
        <w:t>https://www.shadertoy.com/ aufweist</w:t>
      </w:r>
      <w:r w:rsidRPr="0006237E">
        <w:rPr>
          <w:b w:val="0"/>
        </w:rPr>
        <w:t>.</w:t>
      </w:r>
      <w:r w:rsidR="00DA720F">
        <w:rPr>
          <w:b w:val="0"/>
        </w:rPr>
        <w:t xml:space="preserve"> </w:t>
      </w:r>
    </w:p>
    <w:p w14:paraId="3D0CBF08" w14:textId="77777777" w:rsidR="00420ADC" w:rsidRDefault="00CD165A" w:rsidP="00420ADC">
      <w:pPr>
        <w:pStyle w:val="Listenabsatz"/>
        <w:numPr>
          <w:ilvl w:val="0"/>
          <w:numId w:val="6"/>
        </w:numPr>
      </w:pPr>
      <w:r>
        <w:t xml:space="preserve">Konstruieren Sie ein Bauteil mit generisch erzeugten Elementen. Verwenden Sie hierzu </w:t>
      </w:r>
      <w:proofErr w:type="spellStart"/>
      <w:r>
        <w:t>Freecad</w:t>
      </w:r>
      <w:proofErr w:type="spellEnd"/>
      <w:r>
        <w:t xml:space="preserve"> und </w:t>
      </w:r>
      <w:proofErr w:type="spellStart"/>
      <w:r>
        <w:t>CadQuerry</w:t>
      </w:r>
      <w:proofErr w:type="spellEnd"/>
      <w:r w:rsidR="001A73C3">
        <w:t xml:space="preserve"> 2</w:t>
      </w:r>
      <w:r>
        <w:t>.</w:t>
      </w:r>
      <w:r w:rsidR="00C25DE0">
        <w:t xml:space="preserve"> Dokumentieren Sie den Konstruktionsprozess, die Verwendeten Algorithmen und Präsentieren Sie die Konstruktion Werbewirksam. Für </w:t>
      </w:r>
      <w:r w:rsidR="00900A1F">
        <w:t>Hochglanz Darstellungen</w:t>
      </w:r>
      <w:r w:rsidR="00C25DE0">
        <w:t xml:space="preserve"> verwenden Sie Blender.</w:t>
      </w:r>
      <w:r w:rsidR="00420ADC">
        <w:t xml:space="preserve"> Beispiel: </w:t>
      </w:r>
      <w:hyperlink r:id="rId9" w:history="1">
        <w:r w:rsidR="00420ADC" w:rsidRPr="002B7ED7">
          <w:rPr>
            <w:rStyle w:val="Hyperlink"/>
          </w:rPr>
          <w:t>https://github.com/fx-bricks/fx-cad-notes</w:t>
        </w:r>
      </w:hyperlink>
    </w:p>
    <w:p w14:paraId="2D097A50" w14:textId="77777777" w:rsidR="00BA2B51" w:rsidRDefault="00BA2B51" w:rsidP="000B2ADB"/>
    <w:p w14:paraId="5FA611D2" w14:textId="7AA98B9B" w:rsidR="009044BE" w:rsidRPr="0006237E" w:rsidRDefault="009044BE" w:rsidP="00EB00B5">
      <w:pPr>
        <w:pStyle w:val="Listenabsatz"/>
      </w:pPr>
      <w:r>
        <w:t xml:space="preserve">Die Aufgaben können in Gruppen bis zu max. </w:t>
      </w:r>
      <w:r w:rsidR="00C62199">
        <w:t>3</w:t>
      </w:r>
      <w:r>
        <w:t xml:space="preserve"> Leuten abgebgeben werden.</w:t>
      </w:r>
      <w:r w:rsidR="00BA2B51" w:rsidRPr="00BA2B51">
        <w:t xml:space="preserve"> </w:t>
      </w:r>
      <w:r w:rsidR="00BA2B51">
        <w:t>Pro Person sollte die Dokumentation 6-7 Seiten betragen.</w:t>
      </w:r>
      <w:r w:rsidR="00D80397">
        <w:t xml:space="preserve"> </w:t>
      </w:r>
      <w:r w:rsidR="000B2ADB">
        <w:t>Also bei einer Gruppe von 3 Leuten 18-21</w:t>
      </w:r>
      <w:r w:rsidR="00EB00B5">
        <w:t xml:space="preserve"> </w:t>
      </w:r>
      <w:r w:rsidR="000B2ADB">
        <w:t>Seiten.</w:t>
      </w:r>
    </w:p>
    <w:sectPr w:rsidR="009044BE" w:rsidRPr="0006237E">
      <w:footerReference w:type="default" r:id="rId10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94F6F" w14:textId="77777777" w:rsidR="00FB318F" w:rsidRDefault="00FB318F">
      <w:r>
        <w:separator/>
      </w:r>
    </w:p>
    <w:p w14:paraId="258924D3" w14:textId="77777777" w:rsidR="00FB318F" w:rsidRDefault="00FB318F"/>
  </w:endnote>
  <w:endnote w:type="continuationSeparator" w:id="0">
    <w:p w14:paraId="26BD81F1" w14:textId="77777777" w:rsidR="00FB318F" w:rsidRDefault="00FB318F">
      <w:r>
        <w:continuationSeparator/>
      </w:r>
    </w:p>
    <w:p w14:paraId="4F2EBB70" w14:textId="77777777" w:rsidR="00FB318F" w:rsidRDefault="00FB31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8ACC19" w14:textId="77777777" w:rsidR="00E31291" w:rsidRDefault="00662B2D">
        <w:pPr>
          <w:pStyle w:val="Fuzeile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44C12" w14:textId="77777777" w:rsidR="00FB318F" w:rsidRDefault="00FB318F">
      <w:r>
        <w:separator/>
      </w:r>
    </w:p>
    <w:p w14:paraId="07A7357F" w14:textId="77777777" w:rsidR="00FB318F" w:rsidRDefault="00FB318F"/>
  </w:footnote>
  <w:footnote w:type="continuationSeparator" w:id="0">
    <w:p w14:paraId="286440E7" w14:textId="77777777" w:rsidR="00FB318F" w:rsidRDefault="00FB318F">
      <w:r>
        <w:continuationSeparator/>
      </w:r>
    </w:p>
    <w:p w14:paraId="291AA0FB" w14:textId="77777777" w:rsidR="00FB318F" w:rsidRDefault="00FB318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Aufzhlungszeichen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F10AA"/>
    <w:multiLevelType w:val="hybridMultilevel"/>
    <w:tmpl w:val="19FACAB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C70EF3"/>
    <w:multiLevelType w:val="hybridMultilevel"/>
    <w:tmpl w:val="17F08FD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Listennumm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5E1F2E"/>
    <w:multiLevelType w:val="hybridMultilevel"/>
    <w:tmpl w:val="87508EEE"/>
    <w:lvl w:ilvl="0" w:tplc="0D26E11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1112859">
    <w:abstractNumId w:val="1"/>
  </w:num>
  <w:num w:numId="2" w16cid:durableId="1375693752">
    <w:abstractNumId w:val="0"/>
  </w:num>
  <w:num w:numId="3" w16cid:durableId="262618523">
    <w:abstractNumId w:val="2"/>
  </w:num>
  <w:num w:numId="4" w16cid:durableId="1532722125">
    <w:abstractNumId w:val="5"/>
  </w:num>
  <w:num w:numId="5" w16cid:durableId="687874344">
    <w:abstractNumId w:val="3"/>
  </w:num>
  <w:num w:numId="6" w16cid:durableId="1378702099">
    <w:abstractNumId w:val="4"/>
  </w:num>
  <w:num w:numId="7" w16cid:durableId="1075400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87"/>
    <w:rsid w:val="0001016C"/>
    <w:rsid w:val="0006237E"/>
    <w:rsid w:val="000B2ADB"/>
    <w:rsid w:val="00134D36"/>
    <w:rsid w:val="00173467"/>
    <w:rsid w:val="001922BC"/>
    <w:rsid w:val="001A73C3"/>
    <w:rsid w:val="001C3080"/>
    <w:rsid w:val="001D4BE2"/>
    <w:rsid w:val="00253885"/>
    <w:rsid w:val="00293880"/>
    <w:rsid w:val="002A2BD2"/>
    <w:rsid w:val="002B2FC4"/>
    <w:rsid w:val="00304B66"/>
    <w:rsid w:val="00330746"/>
    <w:rsid w:val="00343CDE"/>
    <w:rsid w:val="00344BF8"/>
    <w:rsid w:val="00384F87"/>
    <w:rsid w:val="003909C6"/>
    <w:rsid w:val="003A0CC7"/>
    <w:rsid w:val="003C3C70"/>
    <w:rsid w:val="003D2840"/>
    <w:rsid w:val="003D70A3"/>
    <w:rsid w:val="00420ADC"/>
    <w:rsid w:val="00424EA3"/>
    <w:rsid w:val="00435DF7"/>
    <w:rsid w:val="00466728"/>
    <w:rsid w:val="004A62DB"/>
    <w:rsid w:val="004F3967"/>
    <w:rsid w:val="0051153A"/>
    <w:rsid w:val="00513CD6"/>
    <w:rsid w:val="00654F07"/>
    <w:rsid w:val="00662B2D"/>
    <w:rsid w:val="006A08D5"/>
    <w:rsid w:val="006E4E52"/>
    <w:rsid w:val="00716A8D"/>
    <w:rsid w:val="007208C1"/>
    <w:rsid w:val="007B5D01"/>
    <w:rsid w:val="007B7D0B"/>
    <w:rsid w:val="007D5158"/>
    <w:rsid w:val="007E32E1"/>
    <w:rsid w:val="007F43BE"/>
    <w:rsid w:val="007F6531"/>
    <w:rsid w:val="008335E1"/>
    <w:rsid w:val="008420CF"/>
    <w:rsid w:val="00847423"/>
    <w:rsid w:val="0085249F"/>
    <w:rsid w:val="00886DEA"/>
    <w:rsid w:val="008C313E"/>
    <w:rsid w:val="00900A1F"/>
    <w:rsid w:val="009044BE"/>
    <w:rsid w:val="00AE4137"/>
    <w:rsid w:val="00B61506"/>
    <w:rsid w:val="00B71A6B"/>
    <w:rsid w:val="00B87C3E"/>
    <w:rsid w:val="00BA2B51"/>
    <w:rsid w:val="00C25DE0"/>
    <w:rsid w:val="00C4136F"/>
    <w:rsid w:val="00C51427"/>
    <w:rsid w:val="00C51883"/>
    <w:rsid w:val="00C62199"/>
    <w:rsid w:val="00C62316"/>
    <w:rsid w:val="00CD165A"/>
    <w:rsid w:val="00D2634C"/>
    <w:rsid w:val="00D56FD2"/>
    <w:rsid w:val="00D80397"/>
    <w:rsid w:val="00DA0D6C"/>
    <w:rsid w:val="00DA720F"/>
    <w:rsid w:val="00DE5AD2"/>
    <w:rsid w:val="00E31291"/>
    <w:rsid w:val="00E401EC"/>
    <w:rsid w:val="00EB00B5"/>
    <w:rsid w:val="00EC4669"/>
    <w:rsid w:val="00F07F55"/>
    <w:rsid w:val="00F2077D"/>
    <w:rsid w:val="00F37379"/>
    <w:rsid w:val="00F421EB"/>
    <w:rsid w:val="00F61918"/>
    <w:rsid w:val="00F700D1"/>
    <w:rsid w:val="00F70F8D"/>
    <w:rsid w:val="00F815C0"/>
    <w:rsid w:val="00FB318F"/>
    <w:rsid w:val="00FB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F9A069"/>
  <w15:chartTrackingRefBased/>
  <w15:docId w15:val="{B8DC9749-776E-A842-BCAD-AC930445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de-DE" w:eastAsia="ja-JP" w:bidi="de-DE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87C3E"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Aufzhlungszeichen">
    <w:name w:val="List Bullet"/>
    <w:basedOn w:val="Standard"/>
    <w:uiPriority w:val="9"/>
    <w:qFormat/>
    <w:pPr>
      <w:numPr>
        <w:numId w:val="3"/>
      </w:numPr>
    </w:p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ennummer">
    <w:name w:val="List Number"/>
    <w:basedOn w:val="Standard"/>
    <w:uiPriority w:val="9"/>
    <w:qFormat/>
    <w:pPr>
      <w:numPr>
        <w:numId w:val="4"/>
      </w:numPr>
    </w:pPr>
  </w:style>
  <w:style w:type="paragraph" w:styleId="Kopfzeile">
    <w:name w:val="header"/>
    <w:basedOn w:val="Standard"/>
    <w:link w:val="KopfzeileZchn"/>
    <w:uiPriority w:val="99"/>
    <w:unhideWhenUsed/>
    <w:qFormat/>
    <w:pPr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qFormat/>
    <w:pPr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styleId="Titel">
    <w:name w:val="Title"/>
    <w:basedOn w:val="Standard"/>
    <w:link w:val="TitelZchn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elZchn">
    <w:name w:val="Titel Zchn"/>
    <w:basedOn w:val="Absatz-Standardschriftart"/>
    <w:link w:val="Titel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Untertitel">
    <w:name w:val="Subtitle"/>
    <w:basedOn w:val="Standard"/>
    <w:link w:val="UntertitelZchn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UntertitelZchn">
    <w:name w:val="Untertitel Zchn"/>
    <w:basedOn w:val="Absatz-Standardschriftart"/>
    <w:link w:val="Untertitel"/>
    <w:uiPriority w:val="11"/>
    <w:semiHidden/>
    <w:rPr>
      <w:rFonts w:eastAsiaTheme="minorEastAsia"/>
      <w:caps/>
      <w:sz w:val="40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uchtitel">
    <w:name w:val="Book Title"/>
    <w:basedOn w:val="Absatz-Standardschriftar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chwacheHervorhebung">
    <w:name w:val="Subtle Emphasis"/>
    <w:basedOn w:val="Absatz-Standardschriftart"/>
    <w:uiPriority w:val="19"/>
    <w:semiHidden/>
    <w:unhideWhenUsed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iveHervorhebung">
    <w:name w:val="Intense Emphasis"/>
    <w:basedOn w:val="Absatz-Standardschriftar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Fett">
    <w:name w:val="Strong"/>
    <w:basedOn w:val="Absatz-Standardschriftart"/>
    <w:uiPriority w:val="22"/>
    <w:semiHidden/>
    <w:unhideWhenUsed/>
    <w:qFormat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ZitatZchn">
    <w:name w:val="Zitat Zchn"/>
    <w:basedOn w:val="Absatz-Standardschriftart"/>
    <w:link w:val="Zitat"/>
    <w:uiPriority w:val="29"/>
    <w:semiHidden/>
    <w:rPr>
      <w:i/>
      <w:iCs/>
      <w:sz w:val="36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Pr>
      <w:b/>
      <w:i/>
      <w:iCs/>
      <w:sz w:val="36"/>
    </w:rPr>
  </w:style>
  <w:style w:type="character" w:styleId="SchwacherVerweis">
    <w:name w:val="Subtle Reference"/>
    <w:basedOn w:val="Absatz-Standardschriftar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</w:style>
  <w:style w:type="character" w:styleId="Hyperlink">
    <w:name w:val="Hyperlink"/>
    <w:basedOn w:val="Absatz-Standardschriftart"/>
    <w:uiPriority w:val="99"/>
    <w:unhideWhenUsed/>
    <w:rPr>
      <w:color w:val="731C3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84F8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6237E"/>
    <w:rPr>
      <w:color w:val="214C5E" w:themeColor="followedHyperlink"/>
      <w:u w:val="single"/>
    </w:rPr>
  </w:style>
  <w:style w:type="paragraph" w:styleId="Listenabsatz">
    <w:name w:val="List Paragraph"/>
    <w:basedOn w:val="Standard"/>
    <w:uiPriority w:val="34"/>
    <w:unhideWhenUsed/>
    <w:qFormat/>
    <w:rsid w:val="000623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4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bookofshader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hebookofshaders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x-bricks/fx-cad-not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hannesriesterer/Library/Containers/com.microsoft.Word/Data/Library/Application%20Support/Microsoft/Office/16.0/DTS/de-DE%7b0B1BA3D5-4F70-8B4F-800D-F76ACB8D108E%7d/%7b2CF8D620-F4E1-0E4B-8D0E-D831BBF1BDF4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{2CF8D620-F4E1-0E4B-8D0E-D831BBF1BDF4}tf10002086.dotx</Template>
  <TotalTime>0</TotalTime>
  <Pages>1</Pages>
  <Words>186</Words>
  <Characters>1175</Characters>
  <Application>Microsoft Office Word</Application>
  <DocSecurity>0</DocSecurity>
  <Lines>9</Lines>
  <Paragraphs>2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3" baseType="lpstr">
      <vt:lpstr/>
      <vt:lpstr/>
      <vt:lpstr>&lt;Lorem Ipsum&gt;</vt:lpstr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Office-Benutzer</dc:creator>
  <cp:keywords/>
  <dc:description/>
  <cp:lastModifiedBy>Johannes Riesterer</cp:lastModifiedBy>
  <cp:revision>60</cp:revision>
  <dcterms:created xsi:type="dcterms:W3CDTF">2020-10-22T09:06:00Z</dcterms:created>
  <dcterms:modified xsi:type="dcterms:W3CDTF">2026-02-10T13:11:00Z</dcterms:modified>
</cp:coreProperties>
</file>